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4F449D" w14:paraId="0BD38AD1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E3A79C1" w14:textId="77777777" w:rsidR="001B2ABD" w:rsidRPr="004F449D" w:rsidRDefault="001B2ABD" w:rsidP="001B2ABD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A4FECF9" wp14:editId="3742CF5E">
                      <wp:extent cx="2122805" cy="2496185"/>
                      <wp:effectExtent l="19050" t="19050" r="29845" b="3746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4961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F47CED7" id="Oval 2" o:spid="_x0000_s1026" alt="Title: Professional Headshot of Man" style="width:167.15pt;height:19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B/gAAAABSZ2h0bG9uZwAAAYY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swAAAAAQAAAF0AAAB6&#10;AAABGAAAhXAAAAsUABgAAf/Y/+0ADEFkb2JlX0NNAAH/7gAOQWRvYmUAZIAAAAAB/9sAhAAMCAgI&#10;CQgMCQkMEQsKCxEVDwwMDxUYExMVExMYEQwMDAwMDBEMDAwMDAwMDAwMDAwMDAwMDAwMDAwMDAwM&#10;DAwMAQ0LCw0ODRAODhAUDg4OFBQODg4OFBEMDAwMDBERDAwMDAwMEQwMDAwMDAwMDAwMDAwMDAwM&#10;DAwMDAwMDAwMDAz/wAARCAB6AF0DASIAAhEBAxEB/90ABAAG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Q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" strokecolor="#94b6d2 [3204]" strokeweight="5pt">
                      <v:fill r:id="rId12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045DD1E2" w14:textId="77777777" w:rsidR="001B2ABD" w:rsidRPr="004F449D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470" w:type="dxa"/>
            <w:vAlign w:val="bottom"/>
          </w:tcPr>
          <w:p w14:paraId="1E498CBE" w14:textId="77777777" w:rsidR="008838E4" w:rsidRPr="004F449D" w:rsidRDefault="008838E4" w:rsidP="008838E4">
            <w:pPr>
              <w:pStyle w:val="Title"/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l.surya</w:t>
            </w:r>
          </w:p>
          <w:p w14:paraId="06A90D00" w14:textId="77777777" w:rsidR="008838E4" w:rsidRPr="004F449D" w:rsidRDefault="008838E4" w:rsidP="008838E4">
            <w:pPr>
              <w:pStyle w:val="Title"/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prasath</w:t>
            </w:r>
          </w:p>
          <w:p w14:paraId="1E64606A" w14:textId="77777777" w:rsidR="001B2ABD" w:rsidRPr="004F449D" w:rsidRDefault="001B2ABD" w:rsidP="001B2ABD">
            <w:pPr>
              <w:pStyle w:val="Subtitle"/>
              <w:rPr>
                <w:rFonts w:ascii="Times New Roman" w:hAnsi="Times New Roman" w:cs="Times New Roman"/>
              </w:rPr>
            </w:pPr>
          </w:p>
        </w:tc>
      </w:tr>
      <w:tr w:rsidR="001B2ABD" w:rsidRPr="004F449D" w14:paraId="59B90713" w14:textId="77777777" w:rsidTr="00727396">
        <w:trPr>
          <w:cantSplit/>
          <w:trHeight w:val="1134"/>
        </w:trPr>
        <w:tc>
          <w:tcPr>
            <w:tcW w:w="3600" w:type="dxa"/>
          </w:tcPr>
          <w:sdt>
            <w:sdtPr>
              <w:rPr>
                <w:rFonts w:ascii="Times New Roman" w:hAnsi="Times New Roman" w:cs="Times New Roman"/>
              </w:rPr>
              <w:id w:val="-1711873194"/>
              <w:placeholder>
                <w:docPart w:val="6BA04C9C839E434C8C587AABE2576DD6"/>
              </w:placeholder>
              <w:temporary/>
              <w:showingPlcHdr/>
              <w15:appearance w15:val="hidden"/>
            </w:sdtPr>
            <w:sdtContent>
              <w:p w14:paraId="4D813244" w14:textId="77777777" w:rsidR="001B2ABD" w:rsidRPr="004F449D" w:rsidRDefault="00036450" w:rsidP="00036450">
                <w:pPr>
                  <w:pStyle w:val="Heading3"/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Profile</w:t>
                </w:r>
              </w:p>
            </w:sdtContent>
          </w:sdt>
          <w:p w14:paraId="70723956" w14:textId="515F9BF5" w:rsidR="00036450" w:rsidRPr="006947FA" w:rsidRDefault="00E13555" w:rsidP="00926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47FA">
              <w:rPr>
                <w:rFonts w:ascii="Times New Roman" w:hAnsi="Times New Roman" w:cs="Times New Roman"/>
                <w:sz w:val="20"/>
                <w:szCs w:val="20"/>
              </w:rPr>
              <w:t xml:space="preserve">Dedicated logistics professional with over 2 years of experience in supply chain management, transportation, and warehousing. Proven </w:t>
            </w:r>
            <w:r w:rsidR="00E9562C" w:rsidRPr="006947FA">
              <w:rPr>
                <w:rFonts w:ascii="Times New Roman" w:hAnsi="Times New Roman" w:cs="Times New Roman"/>
                <w:sz w:val="20"/>
                <w:szCs w:val="20"/>
              </w:rPr>
              <w:t>record</w:t>
            </w:r>
            <w:r w:rsidRPr="006947FA">
              <w:rPr>
                <w:rFonts w:ascii="Times New Roman" w:hAnsi="Times New Roman" w:cs="Times New Roman"/>
                <w:sz w:val="20"/>
                <w:szCs w:val="20"/>
              </w:rPr>
              <w:t xml:space="preserve"> of optimizing processes to improve efficiency, reduce costs, and ensure timely delivery of goods. </w:t>
            </w:r>
            <w:r w:rsidR="00E9562C" w:rsidRPr="006947FA">
              <w:rPr>
                <w:rFonts w:ascii="Times New Roman" w:hAnsi="Times New Roman" w:cs="Times New Roman"/>
                <w:sz w:val="20"/>
                <w:szCs w:val="20"/>
              </w:rPr>
              <w:t>I am skilled</w:t>
            </w:r>
            <w:r w:rsidRPr="006947FA">
              <w:rPr>
                <w:rFonts w:ascii="Times New Roman" w:hAnsi="Times New Roman" w:cs="Times New Roman"/>
                <w:sz w:val="20"/>
                <w:szCs w:val="20"/>
              </w:rPr>
              <w:t xml:space="preserve"> in inventory management, vendor relations, and logistics software systems. Strong analytical abilities with a focus on </w:t>
            </w:r>
            <w:r w:rsidR="00E9562C" w:rsidRPr="006947FA">
              <w:rPr>
                <w:rFonts w:ascii="Times New Roman" w:hAnsi="Times New Roman" w:cs="Times New Roman"/>
                <w:sz w:val="20"/>
                <w:szCs w:val="20"/>
              </w:rPr>
              <w:t>finding</w:t>
            </w:r>
            <w:r w:rsidRPr="006947FA">
              <w:rPr>
                <w:rFonts w:ascii="Times New Roman" w:hAnsi="Times New Roman" w:cs="Times New Roman"/>
                <w:sz w:val="20"/>
                <w:szCs w:val="20"/>
              </w:rPr>
              <w:t xml:space="preserve"> areas for improvement and implementing strategic solutions. </w:t>
            </w:r>
            <w:r w:rsidR="00E9562C" w:rsidRPr="006947FA">
              <w:rPr>
                <w:rFonts w:ascii="Times New Roman" w:hAnsi="Times New Roman" w:cs="Times New Roman"/>
                <w:sz w:val="20"/>
                <w:szCs w:val="20"/>
              </w:rPr>
              <w:t>Looking</w:t>
            </w:r>
            <w:r w:rsidRPr="006947FA">
              <w:rPr>
                <w:rFonts w:ascii="Times New Roman" w:hAnsi="Times New Roman" w:cs="Times New Roman"/>
                <w:sz w:val="20"/>
                <w:szCs w:val="20"/>
              </w:rPr>
              <w:t xml:space="preserve"> to leverage expertise in a challenging logistics role to drive operational excellence and contribute to organizational success</w:t>
            </w:r>
          </w:p>
          <w:p w14:paraId="690E81E4" w14:textId="77777777" w:rsidR="00036450" w:rsidRPr="004F449D" w:rsidRDefault="00036450" w:rsidP="00036450">
            <w:pPr>
              <w:rPr>
                <w:rFonts w:ascii="Times New Roman" w:hAnsi="Times New Roman" w:cs="Times New Roman"/>
              </w:rPr>
            </w:pPr>
          </w:p>
          <w:sdt>
            <w:sdtPr>
              <w:rPr>
                <w:rFonts w:ascii="Times New Roman" w:hAnsi="Times New Roman" w:cs="Times New Roman"/>
              </w:rPr>
              <w:id w:val="-1954003311"/>
              <w:placeholder>
                <w:docPart w:val="7B2E015829ED4395A5001BE3CA7523B8"/>
              </w:placeholder>
              <w:temporary/>
              <w:showingPlcHdr/>
              <w15:appearance w15:val="hidden"/>
            </w:sdtPr>
            <w:sdtContent>
              <w:p w14:paraId="6C99E629" w14:textId="77777777" w:rsidR="00036450" w:rsidRPr="004F449D" w:rsidRDefault="00CB0055" w:rsidP="00CB0055">
                <w:pPr>
                  <w:pStyle w:val="Heading3"/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Contact</w:t>
                </w:r>
              </w:p>
            </w:sdtContent>
          </w:sdt>
          <w:sdt>
            <w:sdtPr>
              <w:rPr>
                <w:rFonts w:ascii="Times New Roman" w:hAnsi="Times New Roman" w:cs="Times New Roman"/>
              </w:rPr>
              <w:id w:val="1111563247"/>
              <w:placeholder>
                <w:docPart w:val="2A83CA434A854CEABF6B833CEABB3713"/>
              </w:placeholder>
              <w:temporary/>
              <w:showingPlcHdr/>
              <w15:appearance w15:val="hidden"/>
            </w:sdtPr>
            <w:sdtContent>
              <w:p w14:paraId="671FA708" w14:textId="77777777" w:rsidR="004D3011" w:rsidRPr="004F449D" w:rsidRDefault="004D3011" w:rsidP="004D3011">
                <w:pPr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PHONE:</w:t>
                </w:r>
              </w:p>
            </w:sdtContent>
          </w:sdt>
          <w:p w14:paraId="4457CCBA" w14:textId="77777777" w:rsidR="004D3011" w:rsidRPr="004F449D" w:rsidRDefault="008838E4" w:rsidP="004D3011">
            <w:p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+91 6382799407</w:t>
            </w:r>
          </w:p>
          <w:p w14:paraId="7755C7D8" w14:textId="77777777" w:rsidR="004D3011" w:rsidRPr="004F449D" w:rsidRDefault="004D3011" w:rsidP="004D3011">
            <w:pPr>
              <w:rPr>
                <w:rFonts w:ascii="Times New Roman" w:hAnsi="Times New Roman" w:cs="Times New Roman"/>
              </w:rPr>
            </w:pPr>
          </w:p>
          <w:p w14:paraId="30E0A63A" w14:textId="77777777" w:rsidR="004D3011" w:rsidRPr="004F449D" w:rsidRDefault="004D3011" w:rsidP="004D3011">
            <w:pPr>
              <w:rPr>
                <w:rFonts w:ascii="Times New Roman" w:hAnsi="Times New Roman" w:cs="Times New Roman"/>
              </w:rPr>
            </w:pPr>
          </w:p>
          <w:sdt>
            <w:sdtPr>
              <w:rPr>
                <w:rFonts w:ascii="Times New Roman" w:hAnsi="Times New Roman" w:cs="Times New Roman"/>
              </w:rPr>
              <w:id w:val="-240260293"/>
              <w:placeholder>
                <w:docPart w:val="C0D6CFFBB26E46529C881ED965FDACEC"/>
              </w:placeholder>
              <w:temporary/>
              <w:showingPlcHdr/>
              <w15:appearance w15:val="hidden"/>
            </w:sdtPr>
            <w:sdtContent>
              <w:p w14:paraId="3555C32E" w14:textId="77777777" w:rsidR="004D3011" w:rsidRPr="004F449D" w:rsidRDefault="004D3011" w:rsidP="004D3011">
                <w:pPr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EMAIL:</w:t>
                </w:r>
              </w:p>
            </w:sdtContent>
          </w:sdt>
          <w:p w14:paraId="362D99D2" w14:textId="77777777" w:rsidR="00036450" w:rsidRPr="004F449D" w:rsidRDefault="008838E4" w:rsidP="004D3011">
            <w:pPr>
              <w:rPr>
                <w:rStyle w:val="Hyperlink"/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l.suryaprasath1@gmail.com</w:t>
            </w:r>
          </w:p>
          <w:sdt>
            <w:sdtPr>
              <w:rPr>
                <w:rFonts w:ascii="Times New Roman" w:hAnsi="Times New Roman" w:cs="Times New Roman"/>
              </w:rPr>
              <w:id w:val="-1444214663"/>
              <w:placeholder>
                <w:docPart w:val="79AA85F97C50455AACD3B786987F6C2A"/>
              </w:placeholder>
              <w:temporary/>
              <w:showingPlcHdr/>
              <w15:appearance w15:val="hidden"/>
            </w:sdtPr>
            <w:sdtContent>
              <w:p w14:paraId="0E72EC87" w14:textId="77777777" w:rsidR="004D3011" w:rsidRPr="004F449D" w:rsidRDefault="00CB0055" w:rsidP="00CB0055">
                <w:pPr>
                  <w:pStyle w:val="Heading3"/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Hobbies</w:t>
                </w:r>
              </w:p>
            </w:sdtContent>
          </w:sdt>
          <w:p w14:paraId="69E8A559" w14:textId="77777777" w:rsidR="004D3011" w:rsidRPr="004F449D" w:rsidRDefault="00727396" w:rsidP="004D3011">
            <w:p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Traveling</w:t>
            </w:r>
          </w:p>
          <w:p w14:paraId="1D1C2AEA" w14:textId="77777777" w:rsidR="004D3011" w:rsidRPr="004F449D" w:rsidRDefault="00727396" w:rsidP="004D3011">
            <w:p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Tech-related Hobbies</w:t>
            </w:r>
          </w:p>
          <w:p w14:paraId="5CA715D8" w14:textId="77777777" w:rsidR="004D3011" w:rsidRPr="004F449D" w:rsidRDefault="00727396" w:rsidP="004D3011">
            <w:p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Outdoor Activities</w:t>
            </w:r>
          </w:p>
          <w:p w14:paraId="10FDDA36" w14:textId="77777777" w:rsidR="004D3011" w:rsidRPr="004F449D" w:rsidRDefault="004D3011" w:rsidP="004D3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5A8FBD1" w14:textId="77777777" w:rsidR="001B2ABD" w:rsidRPr="004F449D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470" w:type="dxa"/>
          </w:tcPr>
          <w:sdt>
            <w:sdtPr>
              <w:rPr>
                <w:rFonts w:ascii="Times New Roman" w:hAnsi="Times New Roman" w:cs="Times New Roman"/>
              </w:rPr>
              <w:id w:val="1049110328"/>
              <w:placeholder>
                <w:docPart w:val="F85469F0808040C4ADB06BAFA1A0FC39"/>
              </w:placeholder>
              <w:temporary/>
              <w:showingPlcHdr/>
              <w15:appearance w15:val="hidden"/>
            </w:sdtPr>
            <w:sdtContent>
              <w:p w14:paraId="6ED17596" w14:textId="77777777" w:rsidR="001B2ABD" w:rsidRPr="004F449D" w:rsidRDefault="00E25A26" w:rsidP="00727396">
                <w:pPr>
                  <w:pStyle w:val="Heading2"/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EDUCATION</w:t>
                </w:r>
              </w:p>
            </w:sdtContent>
          </w:sdt>
          <w:p w14:paraId="7498F4A6" w14:textId="77777777" w:rsidR="00036450" w:rsidRPr="004F449D" w:rsidRDefault="00036450" w:rsidP="00727396">
            <w:pPr>
              <w:rPr>
                <w:rFonts w:ascii="Times New Roman" w:hAnsi="Times New Roman" w:cs="Times New Roman"/>
              </w:rPr>
            </w:pPr>
          </w:p>
          <w:p w14:paraId="2AEE7992" w14:textId="77777777" w:rsidR="00DF7C7E" w:rsidRPr="004F449D" w:rsidRDefault="00DF7C7E" w:rsidP="00727396">
            <w:pPr>
              <w:pStyle w:val="Date"/>
              <w:rPr>
                <w:rFonts w:ascii="Times New Roman" w:hAnsi="Times New Roman" w:cs="Times New Roman"/>
                <w:b/>
              </w:rPr>
            </w:pPr>
            <w:r w:rsidRPr="004F449D">
              <w:rPr>
                <w:rFonts w:ascii="Times New Roman" w:hAnsi="Times New Roman" w:cs="Times New Roman"/>
                <w:b/>
              </w:rPr>
              <w:t>GOVERNMENT HR SEC SCHOOL (Sholinganallur)</w:t>
            </w:r>
          </w:p>
          <w:p w14:paraId="19BA93DC" w14:textId="77777777" w:rsidR="00036450" w:rsidRPr="004F449D" w:rsidRDefault="00DF7C7E" w:rsidP="00727396">
            <w:pPr>
              <w:pStyle w:val="Date"/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2014</w:t>
            </w:r>
            <w:r w:rsidR="00036450" w:rsidRPr="004F449D">
              <w:rPr>
                <w:rFonts w:ascii="Times New Roman" w:hAnsi="Times New Roman" w:cs="Times New Roman"/>
              </w:rPr>
              <w:t xml:space="preserve"> - </w:t>
            </w:r>
            <w:r w:rsidRPr="004F449D">
              <w:rPr>
                <w:rFonts w:ascii="Times New Roman" w:hAnsi="Times New Roman" w:cs="Times New Roman"/>
              </w:rPr>
              <w:t>2020</w:t>
            </w:r>
          </w:p>
          <w:p w14:paraId="25C70CC8" w14:textId="77777777" w:rsidR="00036450" w:rsidRDefault="00DF7C7E" w:rsidP="00727396">
            <w:p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Participated in [Green clubs, sports teams, RSP, Science fair.]</w:t>
            </w:r>
          </w:p>
          <w:p w14:paraId="60420E6D" w14:textId="77777777" w:rsidR="004F449D" w:rsidRDefault="004F449D" w:rsidP="00727396">
            <w:pPr>
              <w:rPr>
                <w:rFonts w:ascii="Times New Roman" w:hAnsi="Times New Roman" w:cs="Times New Roman"/>
              </w:rPr>
            </w:pPr>
          </w:p>
          <w:p w14:paraId="61304729" w14:textId="77777777" w:rsidR="004F449D" w:rsidRPr="004F449D" w:rsidRDefault="004F449D" w:rsidP="007273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S.I.V.E.T COLLEGE ( Gowrivakkam)</w:t>
            </w:r>
          </w:p>
          <w:p w14:paraId="1426C863" w14:textId="77777777" w:rsidR="004F449D" w:rsidRPr="004F449D" w:rsidRDefault="006947FA" w:rsidP="00727396">
            <w:pPr>
              <w:rPr>
                <w:rFonts w:ascii="Times New Roman" w:hAnsi="Times New Roman" w:cs="Times New Roman"/>
              </w:rPr>
            </w:pPr>
            <w:r w:rsidRPr="006947FA">
              <w:rPr>
                <w:rFonts w:ascii="Times New Roman" w:hAnsi="Times New Roman" w:cs="Times New Roman"/>
              </w:rPr>
              <w:t>Developed valuable skills in [leadership, teamwork, communication, etc.] while contributing to the school community."</w:t>
            </w:r>
          </w:p>
          <w:sdt>
            <w:sdtPr>
              <w:rPr>
                <w:rFonts w:ascii="Times New Roman" w:hAnsi="Times New Roman" w:cs="Times New Roman"/>
              </w:rPr>
              <w:id w:val="1001553383"/>
              <w:placeholder>
                <w:docPart w:val="C91D49D40A144A1A94FE19930CE21D07"/>
              </w:placeholder>
              <w:temporary/>
              <w:showingPlcHdr/>
              <w15:appearance w15:val="hidden"/>
            </w:sdtPr>
            <w:sdtContent>
              <w:p w14:paraId="2EE2454C" w14:textId="77777777" w:rsidR="00036450" w:rsidRPr="004F449D" w:rsidRDefault="00036450" w:rsidP="00727396">
                <w:pPr>
                  <w:pStyle w:val="Heading2"/>
                  <w:rPr>
                    <w:rFonts w:ascii="Times New Roman" w:hAnsi="Times New Roman" w:cs="Times New Roman"/>
                  </w:rPr>
                </w:pPr>
                <w:r w:rsidRPr="004F449D">
                  <w:rPr>
                    <w:rFonts w:ascii="Times New Roman" w:hAnsi="Times New Roman" w:cs="Times New Roman"/>
                  </w:rPr>
                  <w:t>WORK EXPERIENCE</w:t>
                </w:r>
              </w:p>
            </w:sdtContent>
          </w:sdt>
          <w:p w14:paraId="39894B74" w14:textId="038A403E" w:rsidR="00036450" w:rsidRPr="004F449D" w:rsidRDefault="008838E4" w:rsidP="00727396">
            <w:pPr>
              <w:pStyle w:val="Heading4"/>
              <w:rPr>
                <w:rFonts w:ascii="Times New Roman" w:hAnsi="Times New Roman" w:cs="Times New Roman"/>
                <w:bCs/>
              </w:rPr>
            </w:pPr>
            <w:r w:rsidRPr="004F449D">
              <w:rPr>
                <w:rFonts w:ascii="Times New Roman" w:hAnsi="Times New Roman" w:cs="Times New Roman"/>
              </w:rPr>
              <w:t>[</w:t>
            </w:r>
            <w:r w:rsidR="00F60B45" w:rsidRPr="00F60B45">
              <w:rPr>
                <w:rFonts w:ascii="Times New Roman" w:hAnsi="Times New Roman" w:cs="Times New Roman"/>
              </w:rPr>
              <w:t>Shadowfax Private Limited</w:t>
            </w:r>
            <w:r w:rsidRPr="004F449D">
              <w:rPr>
                <w:rFonts w:ascii="Times New Roman" w:hAnsi="Times New Roman" w:cs="Times New Roman"/>
              </w:rPr>
              <w:t>]</w:t>
            </w:r>
            <w:r w:rsidR="00036450" w:rsidRPr="004F449D">
              <w:rPr>
                <w:rFonts w:ascii="Times New Roman" w:hAnsi="Times New Roman" w:cs="Times New Roman"/>
              </w:rPr>
              <w:t xml:space="preserve">  </w:t>
            </w:r>
            <w:r w:rsidRPr="004F449D">
              <w:rPr>
                <w:rFonts w:ascii="Times New Roman" w:hAnsi="Times New Roman" w:cs="Times New Roman"/>
              </w:rPr>
              <w:t>(</w:t>
            </w:r>
            <w:r w:rsidR="00F60B45">
              <w:rPr>
                <w:rFonts w:ascii="Times New Roman" w:hAnsi="Times New Roman" w:cs="Times New Roman"/>
              </w:rPr>
              <w:t>Team leader</w:t>
            </w:r>
            <w:r w:rsidRPr="004F449D">
              <w:rPr>
                <w:rFonts w:ascii="Times New Roman" w:hAnsi="Times New Roman" w:cs="Times New Roman"/>
              </w:rPr>
              <w:t>)</w:t>
            </w:r>
          </w:p>
          <w:p w14:paraId="0CDC571B" w14:textId="72A14493" w:rsidR="00F60B45" w:rsidRPr="00F60B45" w:rsidRDefault="009D7341" w:rsidP="00F60B45">
            <w:pPr>
              <w:pStyle w:val="Date"/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2020</w:t>
            </w:r>
            <w:r w:rsidR="00036450" w:rsidRPr="004F449D">
              <w:rPr>
                <w:rFonts w:ascii="Times New Roman" w:hAnsi="Times New Roman" w:cs="Times New Roman"/>
              </w:rPr>
              <w:t>–</w:t>
            </w:r>
            <w:r w:rsidRPr="004F449D">
              <w:rPr>
                <w:rFonts w:ascii="Times New Roman" w:hAnsi="Times New Roman" w:cs="Times New Roman"/>
              </w:rPr>
              <w:t>2021</w:t>
            </w:r>
          </w:p>
          <w:p w14:paraId="1D7FD4A3" w14:textId="16E18D0F" w:rsidR="00F60B45" w:rsidRPr="00F60B45" w:rsidRDefault="00F60B45" w:rsidP="00F60B45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F60B45">
              <w:rPr>
                <w:rFonts w:ascii="Times New Roman" w:hAnsi="Times New Roman" w:cs="Times New Roman"/>
              </w:rPr>
              <w:t>Team Leader at Shadowfax Private Limited with experience in managing delivery operations, improving team performance, and ensuring timely order fulfillment</w:t>
            </w:r>
            <w:r w:rsidRPr="00F60B45">
              <w:rPr>
                <w:sz w:val="16"/>
                <w:szCs w:val="16"/>
              </w:rPr>
              <w:t>.</w:t>
            </w:r>
          </w:p>
          <w:p w14:paraId="1EBBF8D4" w14:textId="7C066C90" w:rsidR="004F449D" w:rsidRPr="00F60B45" w:rsidRDefault="004F449D" w:rsidP="00F60B4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F60B45">
              <w:rPr>
                <w:rFonts w:ascii="Times New Roman" w:hAnsi="Times New Roman" w:cs="Times New Roman"/>
              </w:rPr>
              <w:t>Oversee daily operations to ensure efficiency and productivity across departments.</w:t>
            </w:r>
          </w:p>
          <w:p w14:paraId="2C459537" w14:textId="77777777" w:rsidR="00DF7C7E" w:rsidRPr="004F449D" w:rsidRDefault="00DF7C7E" w:rsidP="00727396">
            <w:pPr>
              <w:rPr>
                <w:rFonts w:ascii="Times New Roman" w:hAnsi="Times New Roman" w:cs="Times New Roman"/>
              </w:rPr>
            </w:pPr>
          </w:p>
          <w:p w14:paraId="047A1B4D" w14:textId="6C26D76D" w:rsidR="004D3011" w:rsidRPr="004F449D" w:rsidRDefault="008838E4" w:rsidP="00727396">
            <w:pPr>
              <w:pStyle w:val="Heading4"/>
              <w:rPr>
                <w:rFonts w:ascii="Times New Roman" w:hAnsi="Times New Roman" w:cs="Times New Roman"/>
                <w:bCs/>
              </w:rPr>
            </w:pPr>
            <w:r w:rsidRPr="004F449D">
              <w:rPr>
                <w:rFonts w:ascii="Times New Roman" w:hAnsi="Times New Roman" w:cs="Times New Roman"/>
              </w:rPr>
              <w:t>[</w:t>
            </w:r>
            <w:r w:rsidR="004F449D" w:rsidRPr="004F449D">
              <w:rPr>
                <w:rFonts w:ascii="Times New Roman" w:hAnsi="Times New Roman" w:cs="Times New Roman"/>
              </w:rPr>
              <w:t xml:space="preserve"> </w:t>
            </w:r>
            <w:r w:rsidRPr="004F449D">
              <w:rPr>
                <w:rFonts w:ascii="Times New Roman" w:hAnsi="Times New Roman" w:cs="Times New Roman"/>
              </w:rPr>
              <w:t>Blink Commerce Private Limited</w:t>
            </w:r>
            <w:r w:rsidR="004F449D" w:rsidRPr="004F449D">
              <w:rPr>
                <w:rFonts w:ascii="Times New Roman" w:hAnsi="Times New Roman" w:cs="Times New Roman"/>
              </w:rPr>
              <w:t xml:space="preserve"> </w:t>
            </w:r>
            <w:r w:rsidRPr="004F449D">
              <w:rPr>
                <w:rFonts w:ascii="Times New Roman" w:hAnsi="Times New Roman" w:cs="Times New Roman"/>
              </w:rPr>
              <w:t>]</w:t>
            </w:r>
            <w:r w:rsidR="004D3011" w:rsidRPr="004F449D">
              <w:rPr>
                <w:rFonts w:ascii="Times New Roman" w:hAnsi="Times New Roman" w:cs="Times New Roman"/>
              </w:rPr>
              <w:t xml:space="preserve">  </w:t>
            </w:r>
            <w:r w:rsidRPr="004F449D">
              <w:rPr>
                <w:rFonts w:ascii="Times New Roman" w:hAnsi="Times New Roman" w:cs="Times New Roman"/>
              </w:rPr>
              <w:t>[</w:t>
            </w:r>
            <w:r w:rsidR="001F69AD">
              <w:rPr>
                <w:rFonts w:ascii="Times New Roman" w:hAnsi="Times New Roman" w:cs="Times New Roman"/>
              </w:rPr>
              <w:t>S</w:t>
            </w:r>
            <w:r w:rsidR="00FB5F1C">
              <w:rPr>
                <w:rFonts w:ascii="Times New Roman" w:hAnsi="Times New Roman" w:cs="Times New Roman"/>
              </w:rPr>
              <w:t>tore manager</w:t>
            </w:r>
            <w:r w:rsidRPr="004F449D">
              <w:rPr>
                <w:rFonts w:ascii="Times New Roman" w:hAnsi="Times New Roman" w:cs="Times New Roman"/>
              </w:rPr>
              <w:t>]</w:t>
            </w:r>
          </w:p>
          <w:p w14:paraId="5B7614EA" w14:textId="75910064" w:rsidR="004D3011" w:rsidRPr="004F449D" w:rsidRDefault="00FB5F1C" w:rsidP="00727396">
            <w:pPr>
              <w:pStyle w:val="Dat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</w:t>
            </w:r>
            <w:r w:rsidR="00D333E0">
              <w:rPr>
                <w:rFonts w:ascii="Times New Roman" w:hAnsi="Times New Roman" w:cs="Times New Roman"/>
              </w:rPr>
              <w:t>08-202</w:t>
            </w:r>
            <w:r w:rsidR="007554EA">
              <w:rPr>
                <w:rFonts w:ascii="Times New Roman" w:hAnsi="Times New Roman" w:cs="Times New Roman"/>
              </w:rPr>
              <w:t>4</w:t>
            </w:r>
            <w:r w:rsidR="00D333E0">
              <w:rPr>
                <w:rFonts w:ascii="Times New Roman" w:hAnsi="Times New Roman" w:cs="Times New Roman"/>
              </w:rPr>
              <w:t xml:space="preserve"> </w:t>
            </w:r>
            <w:r w:rsidR="004D3011" w:rsidRPr="004F449D">
              <w:rPr>
                <w:rFonts w:ascii="Times New Roman" w:hAnsi="Times New Roman" w:cs="Times New Roman"/>
              </w:rPr>
              <w:t>–</w:t>
            </w:r>
            <w:r w:rsidR="004F449D" w:rsidRPr="004F449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Currently </w:t>
            </w:r>
            <w:r w:rsidR="00F60B45">
              <w:rPr>
                <w:rFonts w:ascii="Times New Roman" w:hAnsi="Times New Roman" w:cs="Times New Roman"/>
              </w:rPr>
              <w:t>working.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C0D3AD5" w14:textId="77777777" w:rsidR="004F449D" w:rsidRPr="004F449D" w:rsidRDefault="004F449D" w:rsidP="00727396">
            <w:pPr>
              <w:rPr>
                <w:rFonts w:ascii="Times New Roman" w:hAnsi="Times New Roman" w:cs="Times New Roman"/>
              </w:rPr>
            </w:pPr>
          </w:p>
          <w:p w14:paraId="0296F7D1" w14:textId="77777777" w:rsidR="004D3011" w:rsidRPr="004F449D" w:rsidRDefault="00DF7C7E" w:rsidP="0072739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Provide leadership and guidance to team members, ensuring they understand their roles and responsibilities</w:t>
            </w:r>
          </w:p>
          <w:p w14:paraId="74ADB8C2" w14:textId="77777777" w:rsidR="004F449D" w:rsidRPr="004F449D" w:rsidRDefault="004F449D" w:rsidP="004F449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71D377D" w14:textId="3C8D2F91" w:rsidR="00F7146C" w:rsidRPr="00F7146C" w:rsidRDefault="004F449D" w:rsidP="00F7146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F449D">
              <w:rPr>
                <w:rFonts w:ascii="Times New Roman" w:hAnsi="Times New Roman" w:cs="Times New Roman"/>
              </w:rPr>
              <w:t>Prepare reports on team performance, production metrics, and other key indicators for management review</w:t>
            </w:r>
          </w:p>
          <w:sdt>
            <w:sdtPr>
              <w:rPr>
                <w:rFonts w:ascii="Times New Roman" w:hAnsi="Times New Roman" w:cs="Times New Roman"/>
                <w:color w:val="000000" w:themeColor="text1"/>
              </w:rPr>
              <w:id w:val="1669594239"/>
              <w:placeholder>
                <w:docPart w:val="7C55E3762D434B3A89AFF07267A454BD"/>
              </w:placeholder>
              <w:temporary/>
              <w:showingPlcHdr/>
              <w15:appearance w15:val="hidden"/>
            </w:sdtPr>
            <w:sdtContent>
              <w:p w14:paraId="59178EF9" w14:textId="77777777" w:rsidR="00036450" w:rsidRPr="004F449D" w:rsidRDefault="00180329" w:rsidP="00727396">
                <w:pPr>
                  <w:pStyle w:val="Heading2"/>
                  <w:rPr>
                    <w:rFonts w:ascii="Times New Roman" w:hAnsi="Times New Roman" w:cs="Times New Roman"/>
                    <w:color w:val="000000" w:themeColor="text1"/>
                  </w:rPr>
                </w:pPr>
                <w:r w:rsidRPr="004F449D">
                  <w:rPr>
                    <w:rStyle w:val="Heading2Char"/>
                    <w:rFonts w:ascii="Times New Roman" w:hAnsi="Times New Roman" w:cs="Times New Roman"/>
                    <w:b/>
                    <w:bCs/>
                    <w:caps/>
                    <w:color w:val="000000" w:themeColor="text1"/>
                  </w:rPr>
                  <w:t>SKILLS</w:t>
                </w:r>
              </w:p>
            </w:sdtContent>
          </w:sdt>
          <w:p w14:paraId="77D4D918" w14:textId="77777777" w:rsidR="00727396" w:rsidRPr="004F449D" w:rsidRDefault="00727396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49D">
              <w:rPr>
                <w:rFonts w:ascii="Times New Roman" w:hAnsi="Times New Roman" w:cs="Times New Roman"/>
                <w:color w:val="000000" w:themeColor="text1"/>
              </w:rPr>
              <w:t>Leadership &amp; Team Development</w:t>
            </w:r>
          </w:p>
          <w:p w14:paraId="3B996A7A" w14:textId="77777777" w:rsidR="00727396" w:rsidRPr="004F449D" w:rsidRDefault="00727396" w:rsidP="00727396">
            <w:pPr>
              <w:pStyle w:val="ListParagrap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07968E6F" w14:textId="77777777" w:rsidR="00727396" w:rsidRPr="004F449D" w:rsidRDefault="00727396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49D">
              <w:rPr>
                <w:rFonts w:ascii="Times New Roman" w:hAnsi="Times New Roman" w:cs="Times New Roman"/>
              </w:rPr>
              <w:t>Problem Solving &amp; Decision Making</w:t>
            </w:r>
          </w:p>
          <w:p w14:paraId="35E2F012" w14:textId="77777777" w:rsidR="00727396" w:rsidRPr="004F449D" w:rsidRDefault="00727396" w:rsidP="00727396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5E20C1C5" w14:textId="77777777" w:rsidR="00727396" w:rsidRPr="004F449D" w:rsidRDefault="00727396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49D">
              <w:rPr>
                <w:rFonts w:ascii="Times New Roman" w:hAnsi="Times New Roman" w:cs="Times New Roman"/>
              </w:rPr>
              <w:t>Strategic Planning</w:t>
            </w:r>
          </w:p>
          <w:p w14:paraId="29B69D9A" w14:textId="77777777" w:rsidR="00727396" w:rsidRPr="004F449D" w:rsidRDefault="00727396" w:rsidP="00727396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5DC8DA29" w14:textId="77777777" w:rsidR="00727396" w:rsidRPr="004F449D" w:rsidRDefault="00727396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49D">
              <w:rPr>
                <w:rFonts w:ascii="Times New Roman" w:hAnsi="Times New Roman" w:cs="Times New Roman"/>
              </w:rPr>
              <w:t>Operations Optimization</w:t>
            </w:r>
          </w:p>
          <w:p w14:paraId="7D664017" w14:textId="77777777" w:rsidR="00727396" w:rsidRPr="004F449D" w:rsidRDefault="00727396" w:rsidP="00727396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13B26826" w14:textId="3E9EE180" w:rsidR="00DF7C7E" w:rsidRDefault="00F60B45" w:rsidP="00F60B4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60B45">
              <w:rPr>
                <w:rFonts w:ascii="Times New Roman" w:hAnsi="Times New Roman" w:cs="Times New Roman"/>
              </w:rPr>
              <w:t>performance tracking</w:t>
            </w:r>
          </w:p>
          <w:p w14:paraId="52CD5F34" w14:textId="77777777" w:rsidR="00F60B45" w:rsidRPr="004F449D" w:rsidRDefault="00F60B45" w:rsidP="00DF7C7E">
            <w:pPr>
              <w:pStyle w:val="ListParagrap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3E5228B6" w14:textId="77777777" w:rsidR="00DF7C7E" w:rsidRPr="004F449D" w:rsidRDefault="00DF7C7E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4F449D">
              <w:rPr>
                <w:rFonts w:ascii="Times New Roman" w:hAnsi="Times New Roman" w:cs="Times New Roman"/>
                <w:color w:val="000000" w:themeColor="text1"/>
              </w:rPr>
              <w:t>Quick learning</w:t>
            </w:r>
          </w:p>
          <w:p w14:paraId="70F09CB7" w14:textId="77777777" w:rsidR="00727396" w:rsidRPr="004F449D" w:rsidRDefault="00727396" w:rsidP="007273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FFFFFF" w:themeColor="background1"/>
              </w:rPr>
            </w:pPr>
          </w:p>
        </w:tc>
      </w:tr>
    </w:tbl>
    <w:p w14:paraId="2A5141A4" w14:textId="77777777" w:rsidR="00F7146C" w:rsidRPr="004F449D" w:rsidRDefault="00F7146C" w:rsidP="000C45FF">
      <w:pPr>
        <w:tabs>
          <w:tab w:val="left" w:pos="990"/>
        </w:tabs>
        <w:rPr>
          <w:rFonts w:ascii="Times New Roman" w:hAnsi="Times New Roman" w:cs="Times New Roman"/>
        </w:rPr>
      </w:pPr>
    </w:p>
    <w:sectPr w:rsidR="00F7146C" w:rsidRPr="004F449D" w:rsidSect="000C45FF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71B13" w14:textId="77777777" w:rsidR="002114F7" w:rsidRDefault="002114F7" w:rsidP="000C45FF">
      <w:r>
        <w:separator/>
      </w:r>
    </w:p>
  </w:endnote>
  <w:endnote w:type="continuationSeparator" w:id="0">
    <w:p w14:paraId="0250871C" w14:textId="77777777" w:rsidR="002114F7" w:rsidRDefault="002114F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54C6" w14:textId="77777777" w:rsidR="002114F7" w:rsidRDefault="002114F7" w:rsidP="000C45FF">
      <w:r>
        <w:separator/>
      </w:r>
    </w:p>
  </w:footnote>
  <w:footnote w:type="continuationSeparator" w:id="0">
    <w:p w14:paraId="3C202115" w14:textId="77777777" w:rsidR="002114F7" w:rsidRDefault="002114F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48A1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0FE6BA" wp14:editId="491343B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EFD"/>
    <w:multiLevelType w:val="hybridMultilevel"/>
    <w:tmpl w:val="AD4A6AC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1BE62E5"/>
    <w:multiLevelType w:val="hybridMultilevel"/>
    <w:tmpl w:val="85A6C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A4EB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31B09C9"/>
    <w:multiLevelType w:val="hybridMultilevel"/>
    <w:tmpl w:val="1D524F42"/>
    <w:lvl w:ilvl="0" w:tplc="04090009">
      <w:start w:val="1"/>
      <w:numFmt w:val="bullet"/>
      <w:lvlText w:val="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6168150C"/>
    <w:multiLevelType w:val="hybridMultilevel"/>
    <w:tmpl w:val="9FE6A7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22CA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3932589"/>
    <w:multiLevelType w:val="hybridMultilevel"/>
    <w:tmpl w:val="2736AA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7061782">
    <w:abstractNumId w:val="3"/>
  </w:num>
  <w:num w:numId="2" w16cid:durableId="1435589987">
    <w:abstractNumId w:val="4"/>
  </w:num>
  <w:num w:numId="3" w16cid:durableId="1537160702">
    <w:abstractNumId w:val="0"/>
  </w:num>
  <w:num w:numId="4" w16cid:durableId="361590558">
    <w:abstractNumId w:val="1"/>
  </w:num>
  <w:num w:numId="5" w16cid:durableId="452334947">
    <w:abstractNumId w:val="2"/>
  </w:num>
  <w:num w:numId="6" w16cid:durableId="945843697">
    <w:abstractNumId w:val="5"/>
  </w:num>
  <w:num w:numId="7" w16cid:durableId="1542353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E4"/>
    <w:rsid w:val="0000531F"/>
    <w:rsid w:val="00036450"/>
    <w:rsid w:val="00094499"/>
    <w:rsid w:val="00095495"/>
    <w:rsid w:val="000C45FF"/>
    <w:rsid w:val="000E3FD1"/>
    <w:rsid w:val="000F1383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1F69AD"/>
    <w:rsid w:val="002114F7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4F449D"/>
    <w:rsid w:val="005262AC"/>
    <w:rsid w:val="005E39D5"/>
    <w:rsid w:val="00600670"/>
    <w:rsid w:val="0062123A"/>
    <w:rsid w:val="00646E75"/>
    <w:rsid w:val="006771D0"/>
    <w:rsid w:val="006947FA"/>
    <w:rsid w:val="00702D1F"/>
    <w:rsid w:val="00715FCB"/>
    <w:rsid w:val="007271AC"/>
    <w:rsid w:val="00727396"/>
    <w:rsid w:val="00743101"/>
    <w:rsid w:val="007554EA"/>
    <w:rsid w:val="007775E1"/>
    <w:rsid w:val="00784B55"/>
    <w:rsid w:val="007867A0"/>
    <w:rsid w:val="007927F5"/>
    <w:rsid w:val="007B1766"/>
    <w:rsid w:val="00802CA0"/>
    <w:rsid w:val="008348B4"/>
    <w:rsid w:val="008838E4"/>
    <w:rsid w:val="009260CD"/>
    <w:rsid w:val="00952C25"/>
    <w:rsid w:val="009D7341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333E0"/>
    <w:rsid w:val="00D422DE"/>
    <w:rsid w:val="00D5459D"/>
    <w:rsid w:val="00DA1F4D"/>
    <w:rsid w:val="00DC5D04"/>
    <w:rsid w:val="00DD172A"/>
    <w:rsid w:val="00DF7C7E"/>
    <w:rsid w:val="00E11696"/>
    <w:rsid w:val="00E13555"/>
    <w:rsid w:val="00E25A26"/>
    <w:rsid w:val="00E4381A"/>
    <w:rsid w:val="00E55D74"/>
    <w:rsid w:val="00E9562C"/>
    <w:rsid w:val="00F60274"/>
    <w:rsid w:val="00F60B45"/>
    <w:rsid w:val="00F7146C"/>
    <w:rsid w:val="00F77FB9"/>
    <w:rsid w:val="00FB068F"/>
    <w:rsid w:val="00FB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CDEAD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727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hya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A04C9C839E434C8C587AABE2576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FD08C-030D-4A42-A6B0-183DDA6E61AB}"/>
      </w:docPartPr>
      <w:docPartBody>
        <w:p w:rsidR="00D51B3C" w:rsidRDefault="004B252A">
          <w:pPr>
            <w:pStyle w:val="6BA04C9C839E434C8C587AABE2576DD6"/>
          </w:pPr>
          <w:r w:rsidRPr="00D5459D">
            <w:t>Profile</w:t>
          </w:r>
        </w:p>
      </w:docPartBody>
    </w:docPart>
    <w:docPart>
      <w:docPartPr>
        <w:name w:val="7B2E015829ED4395A5001BE3CA752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179E7-1455-419F-BA36-75175D5764BD}"/>
      </w:docPartPr>
      <w:docPartBody>
        <w:p w:rsidR="00D51B3C" w:rsidRDefault="004B252A">
          <w:pPr>
            <w:pStyle w:val="7B2E015829ED4395A5001BE3CA7523B8"/>
          </w:pPr>
          <w:r w:rsidRPr="00CB0055">
            <w:t>Contact</w:t>
          </w:r>
        </w:p>
      </w:docPartBody>
    </w:docPart>
    <w:docPart>
      <w:docPartPr>
        <w:name w:val="2A83CA434A854CEABF6B833CEABB3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A0657-E1C6-42AB-B3B9-E1DBAFD1B941}"/>
      </w:docPartPr>
      <w:docPartBody>
        <w:p w:rsidR="00D51B3C" w:rsidRDefault="004B252A">
          <w:pPr>
            <w:pStyle w:val="2A83CA434A854CEABF6B833CEABB3713"/>
          </w:pPr>
          <w:r w:rsidRPr="004D3011">
            <w:t>PHONE:</w:t>
          </w:r>
        </w:p>
      </w:docPartBody>
    </w:docPart>
    <w:docPart>
      <w:docPartPr>
        <w:name w:val="C0D6CFFBB26E46529C881ED965FDA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35944-8354-4477-A6A7-1E313C6715C3}"/>
      </w:docPartPr>
      <w:docPartBody>
        <w:p w:rsidR="00D51B3C" w:rsidRDefault="004B252A">
          <w:pPr>
            <w:pStyle w:val="C0D6CFFBB26E46529C881ED965FDACEC"/>
          </w:pPr>
          <w:r w:rsidRPr="004D3011">
            <w:t>EMAIL:</w:t>
          </w:r>
        </w:p>
      </w:docPartBody>
    </w:docPart>
    <w:docPart>
      <w:docPartPr>
        <w:name w:val="79AA85F97C50455AACD3B786987F6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DD9B1-A728-40D5-A374-9A5ECF3F7BFB}"/>
      </w:docPartPr>
      <w:docPartBody>
        <w:p w:rsidR="00D51B3C" w:rsidRDefault="004B252A">
          <w:pPr>
            <w:pStyle w:val="79AA85F97C50455AACD3B786987F6C2A"/>
          </w:pPr>
          <w:r w:rsidRPr="00CB0055">
            <w:t>Hobbies</w:t>
          </w:r>
        </w:p>
      </w:docPartBody>
    </w:docPart>
    <w:docPart>
      <w:docPartPr>
        <w:name w:val="F85469F0808040C4ADB06BAFA1A0F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BC510-6872-4C9A-BD52-0603FA06452B}"/>
      </w:docPartPr>
      <w:docPartBody>
        <w:p w:rsidR="00D51B3C" w:rsidRDefault="004B252A">
          <w:pPr>
            <w:pStyle w:val="F85469F0808040C4ADB06BAFA1A0FC39"/>
          </w:pPr>
          <w:r w:rsidRPr="00036450">
            <w:t>EDUCATION</w:t>
          </w:r>
        </w:p>
      </w:docPartBody>
    </w:docPart>
    <w:docPart>
      <w:docPartPr>
        <w:name w:val="C91D49D40A144A1A94FE19930CE21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AA712-8622-4365-B594-53EFB9F0CA68}"/>
      </w:docPartPr>
      <w:docPartBody>
        <w:p w:rsidR="00D51B3C" w:rsidRDefault="004B252A">
          <w:pPr>
            <w:pStyle w:val="C91D49D40A144A1A94FE19930CE21D07"/>
          </w:pPr>
          <w:r w:rsidRPr="00036450">
            <w:t>WORK EXPERIENCE</w:t>
          </w:r>
        </w:p>
      </w:docPartBody>
    </w:docPart>
    <w:docPart>
      <w:docPartPr>
        <w:name w:val="7C55E3762D434B3A89AFF07267A45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533BD-9FD0-49C4-B7AC-63B768A49918}"/>
      </w:docPartPr>
      <w:docPartBody>
        <w:p w:rsidR="00D51B3C" w:rsidRDefault="004B252A">
          <w:pPr>
            <w:pStyle w:val="7C55E3762D434B3A89AFF07267A454BD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6B"/>
    <w:rsid w:val="0000531F"/>
    <w:rsid w:val="004B252A"/>
    <w:rsid w:val="00784B55"/>
    <w:rsid w:val="00B94F09"/>
    <w:rsid w:val="00D31E6B"/>
    <w:rsid w:val="00D51B3C"/>
    <w:rsid w:val="00E1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D31E6B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A04C9C839E434C8C587AABE2576DD6">
    <w:name w:val="6BA04C9C839E434C8C587AABE2576DD6"/>
  </w:style>
  <w:style w:type="paragraph" w:customStyle="1" w:styleId="7B2E015829ED4395A5001BE3CA7523B8">
    <w:name w:val="7B2E015829ED4395A5001BE3CA7523B8"/>
  </w:style>
  <w:style w:type="paragraph" w:customStyle="1" w:styleId="2A83CA434A854CEABF6B833CEABB3713">
    <w:name w:val="2A83CA434A854CEABF6B833CEABB3713"/>
  </w:style>
  <w:style w:type="paragraph" w:customStyle="1" w:styleId="C0D6CFFBB26E46529C881ED965FDACEC">
    <w:name w:val="C0D6CFFBB26E46529C881ED965FDACEC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79AA85F97C50455AACD3B786987F6C2A">
    <w:name w:val="79AA85F97C50455AACD3B786987F6C2A"/>
  </w:style>
  <w:style w:type="paragraph" w:customStyle="1" w:styleId="F85469F0808040C4ADB06BAFA1A0FC39">
    <w:name w:val="F85469F0808040C4ADB06BAFA1A0FC39"/>
  </w:style>
  <w:style w:type="paragraph" w:customStyle="1" w:styleId="C91D49D40A144A1A94FE19930CE21D07">
    <w:name w:val="C91D49D40A144A1A94FE19930CE21D07"/>
  </w:style>
  <w:style w:type="character" w:customStyle="1" w:styleId="Heading2Char">
    <w:name w:val="Heading 2 Char"/>
    <w:basedOn w:val="DefaultParagraphFont"/>
    <w:link w:val="Heading2"/>
    <w:uiPriority w:val="9"/>
    <w:rsid w:val="00D31E6B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7C55E3762D434B3A89AFF07267A454BD">
    <w:name w:val="7C55E3762D434B3A89AFF07267A454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03B050-96FF-4050-B789-BACBF413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2026-04-15T07:26:00Z</dcterms:created>
  <dcterms:modified xsi:type="dcterms:W3CDTF">2026-04-15T07:27:00Z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